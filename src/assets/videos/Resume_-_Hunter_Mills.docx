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765C0A" w:rsidRPr="00765C0A" w14:paraId="799BBC68" w14:textId="77777777" w:rsidTr="002450F4">
        <w:trPr>
          <w:trHeight w:hRule="exact" w:val="1444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6DDC82FB" w14:textId="77777777" w:rsidR="00692703" w:rsidRPr="00765C0A" w:rsidRDefault="005A0984" w:rsidP="00913946">
            <w:pPr>
              <w:pStyle w:val="Title"/>
              <w:rPr>
                <w:color w:val="000000" w:themeColor="text1"/>
              </w:rPr>
            </w:pPr>
            <w:r w:rsidRPr="00765C0A">
              <w:rPr>
                <w:color w:val="000000" w:themeColor="text1"/>
              </w:rPr>
              <w:t>Hunter</w:t>
            </w:r>
            <w:r w:rsidR="00692703" w:rsidRPr="00765C0A">
              <w:rPr>
                <w:color w:val="000000" w:themeColor="text1"/>
              </w:rPr>
              <w:t xml:space="preserve"> </w:t>
            </w:r>
            <w:r w:rsidRPr="00765C0A">
              <w:rPr>
                <w:rStyle w:val="IntenseEmphasis"/>
                <w:b w:val="0"/>
                <w:bCs/>
                <w:color w:val="000000" w:themeColor="text1"/>
              </w:rPr>
              <w:t>mills</w:t>
            </w:r>
          </w:p>
          <w:p w14:paraId="3F99D4B0" w14:textId="77777777" w:rsidR="00692703" w:rsidRPr="00765C0A" w:rsidRDefault="005A0984" w:rsidP="00913946">
            <w:pPr>
              <w:pStyle w:val="ContactInfo"/>
              <w:contextualSpacing w:val="0"/>
              <w:rPr>
                <w:color w:val="000000" w:themeColor="text1"/>
              </w:rPr>
            </w:pPr>
            <w:r w:rsidRPr="00765C0A">
              <w:rPr>
                <w:color w:val="000000" w:themeColor="text1"/>
              </w:rPr>
              <w:t>2308 State Route 95, Edison, OH</w:t>
            </w:r>
            <w:r w:rsidR="00692703" w:rsidRPr="00765C0A">
              <w:rPr>
                <w:color w:val="000000" w:themeColor="text1"/>
              </w:rPr>
              <w:t xml:space="preserve"> </w:t>
            </w:r>
            <w:sdt>
              <w:sdtPr>
                <w:rPr>
                  <w:color w:val="000000" w:themeColor="text1"/>
                </w:rPr>
                <w:alias w:val="Divider dot:"/>
                <w:tag w:val="Divider dot:"/>
                <w:id w:val="-1459182552"/>
                <w:placeholder>
                  <w:docPart w:val="EFA53A527BF347A082E43242A85D5CF4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765C0A">
                  <w:rPr>
                    <w:color w:val="000000" w:themeColor="text1"/>
                  </w:rPr>
                  <w:t>·</w:t>
                </w:r>
              </w:sdtContent>
            </w:sdt>
            <w:r w:rsidR="00692703" w:rsidRPr="00765C0A">
              <w:rPr>
                <w:color w:val="000000" w:themeColor="text1"/>
              </w:rPr>
              <w:t xml:space="preserve"> </w:t>
            </w:r>
            <w:r w:rsidRPr="00765C0A">
              <w:rPr>
                <w:color w:val="000000" w:themeColor="text1"/>
              </w:rPr>
              <w:t>567-231-7223</w:t>
            </w:r>
          </w:p>
          <w:p w14:paraId="0B81475F" w14:textId="6D50B8B6" w:rsidR="00692703" w:rsidRPr="00765C0A" w:rsidRDefault="005A0984" w:rsidP="00913946">
            <w:pPr>
              <w:pStyle w:val="ContactInfoEmphasis"/>
              <w:contextualSpacing w:val="0"/>
              <w:rPr>
                <w:color w:val="000000" w:themeColor="text1"/>
              </w:rPr>
            </w:pPr>
            <w:r w:rsidRPr="00765C0A">
              <w:rPr>
                <w:color w:val="000000" w:themeColor="text1"/>
              </w:rPr>
              <w:t>ihunt0002@gmail.com</w:t>
            </w:r>
            <w:r w:rsidR="00692703" w:rsidRPr="00765C0A">
              <w:rPr>
                <w:color w:val="000000" w:themeColor="text1"/>
              </w:rPr>
              <w:t xml:space="preserve"> </w:t>
            </w:r>
            <w:sdt>
              <w:sdtPr>
                <w:rPr>
                  <w:color w:val="000000" w:themeColor="text1"/>
                </w:rPr>
                <w:alias w:val="Divider dot:"/>
                <w:tag w:val="Divider dot:"/>
                <w:id w:val="759871761"/>
                <w:placeholder>
                  <w:docPart w:val="AD6F14437C634BC2B1264707671517BE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765C0A">
                  <w:rPr>
                    <w:color w:val="000000" w:themeColor="text1"/>
                  </w:rPr>
                  <w:t>·</w:t>
                </w:r>
              </w:sdtContent>
            </w:sdt>
            <w:r w:rsidR="005604E1" w:rsidRPr="00765C0A">
              <w:rPr>
                <w:color w:val="000000" w:themeColor="text1"/>
              </w:rPr>
              <w:t xml:space="preserve"> github.com/HunterM64</w:t>
            </w:r>
          </w:p>
        </w:tc>
      </w:tr>
    </w:tbl>
    <w:sdt>
      <w:sdtPr>
        <w:rPr>
          <w:color w:val="000000" w:themeColor="text1"/>
        </w:rPr>
        <w:alias w:val="Education:"/>
        <w:tag w:val="Education:"/>
        <w:id w:val="-1908763273"/>
        <w:placeholder>
          <w:docPart w:val="EC128E6AB3C04CD9A132B7C0B7B028F8"/>
        </w:placeholder>
        <w:temporary/>
        <w:showingPlcHdr/>
        <w15:appearance w15:val="hidden"/>
      </w:sdtPr>
      <w:sdtEndPr/>
      <w:sdtContent>
        <w:p w14:paraId="0D170A7D" w14:textId="77777777" w:rsidR="00DA59AA" w:rsidRPr="00765C0A" w:rsidRDefault="00DA59AA" w:rsidP="0097790C">
          <w:pPr>
            <w:pStyle w:val="Heading1"/>
            <w:rPr>
              <w:color w:val="000000" w:themeColor="text1"/>
            </w:rPr>
          </w:pPr>
          <w:r w:rsidRPr="00DB1D32">
            <w:rPr>
              <w:color w:val="000000" w:themeColor="text1"/>
              <w:sz w:val="24"/>
              <w:szCs w:val="24"/>
            </w:rPr>
            <w:t>Education</w:t>
          </w:r>
        </w:p>
      </w:sdtContent>
    </w:sdt>
    <w:tbl>
      <w:tblPr>
        <w:tblStyle w:val="TableGrid"/>
        <w:tblW w:w="5099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522"/>
      </w:tblGrid>
      <w:tr w:rsidR="00765C0A" w:rsidRPr="00765C0A" w14:paraId="74C97437" w14:textId="77777777" w:rsidTr="0073370C">
        <w:trPr>
          <w:trHeight w:val="1067"/>
        </w:trPr>
        <w:tc>
          <w:tcPr>
            <w:tcW w:w="9522" w:type="dxa"/>
          </w:tcPr>
          <w:p w14:paraId="47FA1B4D" w14:textId="77777777" w:rsidR="001D0BF1" w:rsidRPr="00765C0A" w:rsidRDefault="005A0984" w:rsidP="001D0BF1">
            <w:pPr>
              <w:pStyle w:val="Heading3"/>
              <w:contextualSpacing w:val="0"/>
              <w:outlineLvl w:val="2"/>
              <w:rPr>
                <w:color w:val="000000" w:themeColor="text1"/>
              </w:rPr>
            </w:pPr>
            <w:r w:rsidRPr="00765C0A">
              <w:rPr>
                <w:color w:val="000000" w:themeColor="text1"/>
              </w:rPr>
              <w:t>August</w:t>
            </w:r>
            <w:r w:rsidR="001D0BF1" w:rsidRPr="00765C0A">
              <w:rPr>
                <w:color w:val="000000" w:themeColor="text1"/>
              </w:rPr>
              <w:t xml:space="preserve"> </w:t>
            </w:r>
            <w:r w:rsidRPr="00765C0A">
              <w:rPr>
                <w:color w:val="000000" w:themeColor="text1"/>
              </w:rPr>
              <w:t xml:space="preserve">2019 </w:t>
            </w:r>
            <w:r w:rsidR="005604E1" w:rsidRPr="00765C0A">
              <w:rPr>
                <w:color w:val="000000" w:themeColor="text1"/>
              </w:rPr>
              <w:t>–</w:t>
            </w:r>
            <w:r w:rsidRPr="00765C0A">
              <w:rPr>
                <w:color w:val="000000" w:themeColor="text1"/>
              </w:rPr>
              <w:t xml:space="preserve"> Present</w:t>
            </w:r>
          </w:p>
          <w:p w14:paraId="60F63429" w14:textId="3CA60960" w:rsidR="001D0BF1" w:rsidRPr="00765C0A" w:rsidRDefault="00997C51" w:rsidP="001D0BF1">
            <w:pPr>
              <w:pStyle w:val="Heading2"/>
              <w:contextualSpacing w:val="0"/>
              <w:outlineLvl w:val="1"/>
              <w:rPr>
                <w:color w:val="000000" w:themeColor="text1"/>
              </w:rPr>
            </w:pPr>
            <w:r w:rsidRPr="00765C0A">
              <w:rPr>
                <w:color w:val="000000" w:themeColor="text1"/>
              </w:rPr>
              <w:t>BaCHELOR OF SCIENCE</w:t>
            </w:r>
            <w:r w:rsidR="001D0BF1" w:rsidRPr="00765C0A">
              <w:rPr>
                <w:color w:val="000000" w:themeColor="text1"/>
              </w:rPr>
              <w:t xml:space="preserve">, </w:t>
            </w:r>
            <w:r w:rsidR="00765C0A" w:rsidRPr="00765C0A">
              <w:rPr>
                <w:b w:val="0"/>
                <w:bCs/>
                <w:color w:val="000000" w:themeColor="text1"/>
              </w:rPr>
              <w:t xml:space="preserve">THE </w:t>
            </w:r>
            <w:r w:rsidR="005A0984" w:rsidRPr="00765C0A">
              <w:rPr>
                <w:rStyle w:val="SubtleReference"/>
                <w:color w:val="000000" w:themeColor="text1"/>
              </w:rPr>
              <w:t xml:space="preserve">Ohio state </w:t>
            </w:r>
            <w:r w:rsidR="00EE7830" w:rsidRPr="00765C0A">
              <w:rPr>
                <w:rStyle w:val="SubtleReference"/>
                <w:color w:val="000000" w:themeColor="text1"/>
              </w:rPr>
              <w:t>UNIVERSITY</w:t>
            </w:r>
          </w:p>
          <w:p w14:paraId="015D8800" w14:textId="525C83FD" w:rsidR="00765C0A" w:rsidRPr="00765C0A" w:rsidRDefault="00765C0A" w:rsidP="007538DC">
            <w:pPr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Major: Computer Science and Engineering</w:t>
            </w:r>
          </w:p>
          <w:p w14:paraId="7609E4AF" w14:textId="457932FA" w:rsidR="003A0A5F" w:rsidRDefault="008D79E6" w:rsidP="00765C0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Expected Completion: </w:t>
            </w:r>
            <w:r w:rsidR="00626A82">
              <w:rPr>
                <w:color w:val="000000" w:themeColor="text1"/>
              </w:rPr>
              <w:t xml:space="preserve">May </w:t>
            </w:r>
            <w:r w:rsidR="0087670E">
              <w:rPr>
                <w:color w:val="000000" w:themeColor="text1"/>
              </w:rPr>
              <w:t>2023</w:t>
            </w:r>
          </w:p>
          <w:p w14:paraId="2CB83137" w14:textId="77777777" w:rsidR="00271003" w:rsidRDefault="00707B35" w:rsidP="002710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GPA: 3.8</w:t>
            </w:r>
          </w:p>
          <w:p w14:paraId="342472EA" w14:textId="77777777" w:rsidR="00422AC4" w:rsidRDefault="00422AC4" w:rsidP="002710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Relevant Coursework: </w:t>
            </w:r>
          </w:p>
          <w:p w14:paraId="31DADC81" w14:textId="77777777" w:rsidR="00422AC4" w:rsidRDefault="00422AC4" w:rsidP="002710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ab/>
              <w:t xml:space="preserve">CSE </w:t>
            </w:r>
            <w:r w:rsidR="009E298C">
              <w:rPr>
                <w:color w:val="000000" w:themeColor="text1"/>
              </w:rPr>
              <w:t>2221 &amp; 2231: Software I and II</w:t>
            </w:r>
          </w:p>
          <w:p w14:paraId="001EE897" w14:textId="77777777" w:rsidR="009E298C" w:rsidRDefault="009E298C" w:rsidP="002710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ab/>
              <w:t>CSE</w:t>
            </w:r>
            <w:r w:rsidR="00315853">
              <w:rPr>
                <w:color w:val="000000" w:themeColor="text1"/>
              </w:rPr>
              <w:t xml:space="preserve"> 2321 &amp; 2421: Foundations I and II</w:t>
            </w:r>
          </w:p>
          <w:p w14:paraId="7510FB44" w14:textId="77777777" w:rsidR="00315853" w:rsidRDefault="00315853" w:rsidP="002710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ab/>
              <w:t xml:space="preserve">CSE </w:t>
            </w:r>
            <w:r w:rsidR="00F40021">
              <w:rPr>
                <w:color w:val="000000" w:themeColor="text1"/>
              </w:rPr>
              <w:t>2421 &amp; 2431: Systems I and II</w:t>
            </w:r>
          </w:p>
          <w:p w14:paraId="78C5964A" w14:textId="77777777" w:rsidR="00F40021" w:rsidRDefault="00F40021" w:rsidP="002710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ab/>
              <w:t>CSE 3241: Intro to Database Systems</w:t>
            </w:r>
          </w:p>
          <w:p w14:paraId="603BE4E8" w14:textId="5A55D02C" w:rsidR="00832A3C" w:rsidRPr="00271003" w:rsidRDefault="00832A3C" w:rsidP="002710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ab/>
              <w:t xml:space="preserve">CSE 3901: Web </w:t>
            </w:r>
            <w:r w:rsidR="0072281D">
              <w:rPr>
                <w:color w:val="000000" w:themeColor="text1"/>
              </w:rPr>
              <w:t>Applications</w:t>
            </w:r>
          </w:p>
        </w:tc>
      </w:tr>
    </w:tbl>
    <w:p w14:paraId="3C628F04" w14:textId="77777777" w:rsidR="00D43468" w:rsidRDefault="00D43468" w:rsidP="00D43468">
      <w:pPr>
        <w:keepNext/>
        <w:keepLines/>
        <w:spacing w:before="400" w:after="200"/>
        <w:contextualSpacing/>
        <w:outlineLvl w:val="0"/>
        <w:rPr>
          <w:rFonts w:asciiTheme="majorHAnsi" w:eastAsiaTheme="majorEastAsia" w:hAnsiTheme="majorHAnsi" w:cstheme="majorBidi"/>
          <w:b/>
          <w:caps/>
          <w:color w:val="000000" w:themeColor="text1"/>
          <w:sz w:val="28"/>
          <w:szCs w:val="28"/>
        </w:rPr>
      </w:pPr>
    </w:p>
    <w:p w14:paraId="4DC7401A" w14:textId="3C2396F2" w:rsidR="00D43468" w:rsidRPr="00D43468" w:rsidRDefault="00D43468" w:rsidP="00D43468">
      <w:pPr>
        <w:keepNext/>
        <w:keepLines/>
        <w:spacing w:before="400" w:after="200"/>
        <w:contextualSpacing/>
        <w:outlineLvl w:val="0"/>
        <w:rPr>
          <w:rFonts w:asciiTheme="majorHAnsi" w:eastAsiaTheme="majorEastAsia" w:hAnsiTheme="majorHAnsi" w:cstheme="majorBidi"/>
          <w:b/>
          <w:caps/>
          <w:color w:val="000000" w:themeColor="text1"/>
          <w:sz w:val="28"/>
          <w:szCs w:val="28"/>
        </w:rPr>
      </w:pPr>
      <w:bookmarkStart w:id="0" w:name="_GoBack"/>
      <w:bookmarkEnd w:id="0"/>
      <w:r w:rsidRPr="00D43468">
        <w:rPr>
          <w:rFonts w:asciiTheme="majorHAnsi" w:eastAsiaTheme="majorEastAsia" w:hAnsiTheme="majorHAnsi" w:cstheme="majorBidi"/>
          <w:b/>
          <w:caps/>
          <w:color w:val="000000" w:themeColor="text1"/>
          <w:sz w:val="28"/>
          <w:szCs w:val="28"/>
        </w:rPr>
        <w:t>work History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D43468" w:rsidRPr="00D43468" w14:paraId="704CD562" w14:textId="77777777" w:rsidTr="00584ACA">
        <w:tc>
          <w:tcPr>
            <w:tcW w:w="9290" w:type="dxa"/>
          </w:tcPr>
          <w:p w14:paraId="6FF3172F" w14:textId="77777777" w:rsidR="00D43468" w:rsidRPr="00D43468" w:rsidRDefault="00D43468" w:rsidP="00D43468">
            <w:pPr>
              <w:outlineLvl w:val="2"/>
              <w:rPr>
                <w:rFonts w:eastAsiaTheme="majorEastAsia" w:cstheme="majorBidi"/>
                <w:b/>
                <w:caps/>
                <w:color w:val="000000" w:themeColor="text1"/>
                <w:szCs w:val="24"/>
              </w:rPr>
            </w:pPr>
            <w:r w:rsidRPr="00D43468">
              <w:rPr>
                <w:rFonts w:eastAsiaTheme="majorEastAsia" w:cstheme="majorBidi"/>
                <w:b/>
                <w:caps/>
                <w:color w:val="000000" w:themeColor="text1"/>
                <w:szCs w:val="24"/>
              </w:rPr>
              <w:t>June 2018 – Current</w:t>
            </w:r>
          </w:p>
          <w:p w14:paraId="5BCD5BEF" w14:textId="77777777" w:rsidR="00D43468" w:rsidRPr="00D43468" w:rsidRDefault="00D43468" w:rsidP="00D43468">
            <w:pPr>
              <w:spacing w:after="40"/>
              <w:outlineLvl w:val="1"/>
              <w:rPr>
                <w:rFonts w:eastAsiaTheme="majorEastAsia" w:cstheme="majorBidi"/>
                <w:b/>
                <w:caps/>
                <w:color w:val="000000" w:themeColor="text1"/>
                <w:sz w:val="26"/>
                <w:szCs w:val="26"/>
              </w:rPr>
            </w:pPr>
            <w:r w:rsidRPr="00D43468">
              <w:rPr>
                <w:rFonts w:eastAsiaTheme="majorEastAsia" w:cstheme="majorBidi"/>
                <w:b/>
                <w:caps/>
                <w:color w:val="000000" w:themeColor="text1"/>
                <w:sz w:val="26"/>
                <w:szCs w:val="26"/>
              </w:rPr>
              <w:t xml:space="preserve">Bookkeeper, </w:t>
            </w:r>
            <w:r w:rsidRPr="00D43468">
              <w:rPr>
                <w:rFonts w:eastAsiaTheme="majorEastAsia" w:cstheme="majorBidi"/>
                <w:caps/>
                <w:smallCaps/>
                <w:color w:val="000000" w:themeColor="text1"/>
                <w:sz w:val="26"/>
                <w:szCs w:val="26"/>
              </w:rPr>
              <w:t>Discount Drug Mart</w:t>
            </w:r>
          </w:p>
        </w:tc>
      </w:tr>
    </w:tbl>
    <w:p w14:paraId="3FD524C5" w14:textId="139D66D2" w:rsidR="009E6D40" w:rsidRPr="00DF3D83" w:rsidRDefault="00F25CB6" w:rsidP="009E6D40">
      <w:pPr>
        <w:pStyle w:val="Heading1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Classroom Projects</w:t>
      </w:r>
    </w:p>
    <w:tbl>
      <w:tblPr>
        <w:tblStyle w:val="TableGrid"/>
        <w:tblW w:w="51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500"/>
        <w:gridCol w:w="5130"/>
      </w:tblGrid>
      <w:tr w:rsidR="009E6D40" w:rsidRPr="00765C0A" w14:paraId="3C8496E6" w14:textId="77777777" w:rsidTr="003B2FAF">
        <w:trPr>
          <w:trHeight w:val="436"/>
        </w:trPr>
        <w:tc>
          <w:tcPr>
            <w:tcW w:w="4500" w:type="dxa"/>
          </w:tcPr>
          <w:p w14:paraId="0ED5D580" w14:textId="54C11048" w:rsidR="009E6D40" w:rsidRDefault="00832A3C" w:rsidP="00DF3D83">
            <w:pPr>
              <w:pStyle w:val="ListBullet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W</w:t>
            </w:r>
            <w:r w:rsidR="00B52C24">
              <w:rPr>
                <w:color w:val="000000" w:themeColor="text1"/>
              </w:rPr>
              <w:t xml:space="preserve">eb applications </w:t>
            </w:r>
            <w:r>
              <w:rPr>
                <w:color w:val="000000" w:themeColor="text1"/>
              </w:rPr>
              <w:t>using</w:t>
            </w:r>
            <w:r w:rsidR="00B52C24">
              <w:rPr>
                <w:color w:val="000000" w:themeColor="text1"/>
              </w:rPr>
              <w:t xml:space="preserve"> Ruby and Rails</w:t>
            </w:r>
          </w:p>
          <w:p w14:paraId="1723EA01" w14:textId="522A97F3" w:rsidR="00800169" w:rsidRPr="00A65CDA" w:rsidRDefault="00F37B06" w:rsidP="00A65CDA">
            <w:pPr>
              <w:pStyle w:val="ListBullet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Low level C and Assembly programming</w:t>
            </w:r>
          </w:p>
        </w:tc>
        <w:tc>
          <w:tcPr>
            <w:tcW w:w="5130" w:type="dxa"/>
            <w:tcMar>
              <w:left w:w="360" w:type="dxa"/>
            </w:tcMar>
          </w:tcPr>
          <w:p w14:paraId="5C23D93D" w14:textId="2D99A136" w:rsidR="00E32D43" w:rsidRDefault="00C15288" w:rsidP="00E32D43">
            <w:pPr>
              <w:pStyle w:val="ListBullet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  <w:r w:rsidR="00B52C24">
              <w:rPr>
                <w:color w:val="000000" w:themeColor="text1"/>
              </w:rPr>
              <w:t xml:space="preserve">atabase application </w:t>
            </w:r>
            <w:r w:rsidR="00832A3C">
              <w:rPr>
                <w:color w:val="000000" w:themeColor="text1"/>
              </w:rPr>
              <w:t>using HTML,</w:t>
            </w:r>
            <w:r w:rsidR="00B52C24">
              <w:rPr>
                <w:color w:val="000000" w:themeColor="text1"/>
              </w:rPr>
              <w:t xml:space="preserve"> SQL and PHP</w:t>
            </w:r>
          </w:p>
          <w:p w14:paraId="1B44E151" w14:textId="0B517679" w:rsidR="009A59D1" w:rsidRPr="00E32D43" w:rsidRDefault="0049469F" w:rsidP="00E32D43">
            <w:pPr>
              <w:pStyle w:val="ListBullet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Implementing data structures and algorithms</w:t>
            </w:r>
          </w:p>
        </w:tc>
      </w:tr>
    </w:tbl>
    <w:p w14:paraId="188461C4" w14:textId="1B0649D7" w:rsidR="00F05150" w:rsidRPr="00DF3D83" w:rsidRDefault="00B52C24" w:rsidP="00584ACA">
      <w:pPr>
        <w:pStyle w:val="Heading1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Personal</w:t>
      </w:r>
      <w:r w:rsidR="00F05150">
        <w:rPr>
          <w:color w:val="000000" w:themeColor="text1"/>
          <w:szCs w:val="28"/>
        </w:rPr>
        <w:t xml:space="preserve"> Projects</w:t>
      </w:r>
    </w:p>
    <w:tbl>
      <w:tblPr>
        <w:tblStyle w:val="TableGrid"/>
        <w:tblW w:w="514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500"/>
        <w:gridCol w:w="5130"/>
      </w:tblGrid>
      <w:tr w:rsidR="00F05150" w:rsidRPr="00765C0A" w14:paraId="1A7C3D2D" w14:textId="77777777" w:rsidTr="00584ACA">
        <w:trPr>
          <w:trHeight w:val="436"/>
        </w:trPr>
        <w:tc>
          <w:tcPr>
            <w:tcW w:w="4500" w:type="dxa"/>
          </w:tcPr>
          <w:p w14:paraId="0B8A95B1" w14:textId="251C96FF" w:rsidR="009B6E4B" w:rsidRPr="003B636A" w:rsidRDefault="006A53EE" w:rsidP="003B636A">
            <w:pPr>
              <w:pStyle w:val="ListBullet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</w:t>
            </w:r>
            <w:r w:rsidR="00D6577C">
              <w:rPr>
                <w:color w:val="000000" w:themeColor="text1"/>
              </w:rPr>
              <w:t>ython</w:t>
            </w:r>
            <w:r>
              <w:rPr>
                <w:color w:val="000000" w:themeColor="text1"/>
              </w:rPr>
              <w:t xml:space="preserve"> D</w:t>
            </w:r>
            <w:r w:rsidR="00B3484E">
              <w:rPr>
                <w:color w:val="000000" w:themeColor="text1"/>
              </w:rPr>
              <w:t>iscord bot</w:t>
            </w:r>
          </w:p>
          <w:p w14:paraId="123E3CAC" w14:textId="1571EEA5" w:rsidR="009B6E4B" w:rsidRPr="009B6E4B" w:rsidRDefault="00D6577C" w:rsidP="009B6E4B">
            <w:pPr>
              <w:pStyle w:val="ListBullet"/>
              <w:numPr>
                <w:ilvl w:val="1"/>
                <w:numId w:val="5"/>
              </w:numPr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Functions based on personal needs</w:t>
            </w:r>
          </w:p>
        </w:tc>
        <w:tc>
          <w:tcPr>
            <w:tcW w:w="5130" w:type="dxa"/>
            <w:tcMar>
              <w:left w:w="360" w:type="dxa"/>
            </w:tcMar>
          </w:tcPr>
          <w:p w14:paraId="31E5F464" w14:textId="6B5536EC" w:rsidR="009B6E4B" w:rsidRPr="003B636A" w:rsidRDefault="006A53EE" w:rsidP="003B636A">
            <w:pPr>
              <w:pStyle w:val="ListBullet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Password generator and manager</w:t>
            </w:r>
          </w:p>
          <w:p w14:paraId="3714227F" w14:textId="5D772390" w:rsidR="009B6E4B" w:rsidRPr="0049469F" w:rsidRDefault="000750D2" w:rsidP="009B6E4B">
            <w:pPr>
              <w:pStyle w:val="ListBullet"/>
              <w:numPr>
                <w:ilvl w:val="1"/>
                <w:numId w:val="5"/>
              </w:numPr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Generates and validates </w:t>
            </w:r>
            <w:r w:rsidR="0035075E">
              <w:rPr>
                <w:color w:val="000000" w:themeColor="text1"/>
              </w:rPr>
              <w:t>secure</w:t>
            </w:r>
            <w:r>
              <w:rPr>
                <w:color w:val="000000" w:themeColor="text1"/>
              </w:rPr>
              <w:t xml:space="preserve"> passwords</w:t>
            </w:r>
          </w:p>
        </w:tc>
      </w:tr>
    </w:tbl>
    <w:p w14:paraId="3BC9BB62" w14:textId="4CC146DE" w:rsidR="00486277" w:rsidRPr="00765C0A" w:rsidRDefault="00F05150" w:rsidP="00486277">
      <w:pPr>
        <w:pStyle w:val="Heading1"/>
        <w:rPr>
          <w:color w:val="000000" w:themeColor="text1"/>
        </w:rPr>
      </w:pPr>
      <w:r>
        <w:rPr>
          <w:color w:val="000000" w:themeColor="text1"/>
        </w:rPr>
        <w:t>Skills</w:t>
      </w:r>
      <w:r w:rsidR="000750D2">
        <w:rPr>
          <w:color w:val="000000" w:themeColor="text1"/>
        </w:rPr>
        <w:t xml:space="preserve"> </w:t>
      </w:r>
    </w:p>
    <w:tbl>
      <w:tblPr>
        <w:tblStyle w:val="TableGrid"/>
        <w:tblW w:w="509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500"/>
        <w:gridCol w:w="5040"/>
      </w:tblGrid>
      <w:tr w:rsidR="00765C0A" w:rsidRPr="00765C0A" w14:paraId="5559E63E" w14:textId="77777777" w:rsidTr="003B2FAF">
        <w:trPr>
          <w:trHeight w:val="274"/>
        </w:trPr>
        <w:tc>
          <w:tcPr>
            <w:tcW w:w="4500" w:type="dxa"/>
          </w:tcPr>
          <w:p w14:paraId="3FC7105B" w14:textId="7F5AEEB5" w:rsidR="004B30D2" w:rsidRDefault="004B30D2" w:rsidP="005734ED">
            <w:pPr>
              <w:pStyle w:val="ListBullet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Strong communication skills</w:t>
            </w:r>
          </w:p>
          <w:p w14:paraId="5E848638" w14:textId="0547ABBA" w:rsidR="000E2C31" w:rsidRDefault="000E2C31" w:rsidP="005734ED">
            <w:pPr>
              <w:pStyle w:val="ListBullet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Strong collaboration skills</w:t>
            </w:r>
          </w:p>
          <w:p w14:paraId="448C4674" w14:textId="3C80E524" w:rsidR="00DC7BE1" w:rsidRPr="005734ED" w:rsidRDefault="005734ED" w:rsidP="005734ED">
            <w:pPr>
              <w:pStyle w:val="ListBullet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Familiar with </w:t>
            </w:r>
            <w:r w:rsidR="00AA270B">
              <w:rPr>
                <w:color w:val="000000" w:themeColor="text1"/>
              </w:rPr>
              <w:t xml:space="preserve">Java, </w:t>
            </w:r>
            <w:r w:rsidR="00543D85">
              <w:rPr>
                <w:color w:val="000000" w:themeColor="text1"/>
              </w:rPr>
              <w:t xml:space="preserve">Python, </w:t>
            </w:r>
            <w:r w:rsidR="00E578BB">
              <w:rPr>
                <w:color w:val="000000" w:themeColor="text1"/>
              </w:rPr>
              <w:t xml:space="preserve">C/C++, </w:t>
            </w:r>
            <w:r w:rsidR="00543D85">
              <w:rPr>
                <w:color w:val="000000" w:themeColor="text1"/>
              </w:rPr>
              <w:t>SQL</w:t>
            </w:r>
          </w:p>
          <w:p w14:paraId="6C5261FA" w14:textId="05F038BE" w:rsidR="001168F1" w:rsidRPr="004B30D2" w:rsidRDefault="00543D85" w:rsidP="004B30D2">
            <w:pPr>
              <w:pStyle w:val="ListBullet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Familiar with Linux</w:t>
            </w:r>
            <w:r w:rsidR="00450184">
              <w:rPr>
                <w:color w:val="000000" w:themeColor="text1"/>
              </w:rPr>
              <w:t xml:space="preserve"> and </w:t>
            </w:r>
            <w:r w:rsidR="004C440B">
              <w:rPr>
                <w:color w:val="000000" w:themeColor="text1"/>
              </w:rPr>
              <w:t xml:space="preserve">the </w:t>
            </w:r>
            <w:r w:rsidR="007E731E">
              <w:rPr>
                <w:color w:val="000000" w:themeColor="text1"/>
              </w:rPr>
              <w:t>B</w:t>
            </w:r>
            <w:r w:rsidR="004C440B">
              <w:rPr>
                <w:color w:val="000000" w:themeColor="text1"/>
              </w:rPr>
              <w:t>ash</w:t>
            </w:r>
            <w:r w:rsidR="00450184">
              <w:rPr>
                <w:color w:val="000000" w:themeColor="text1"/>
              </w:rPr>
              <w:t xml:space="preserve"> </w:t>
            </w:r>
            <w:r w:rsidR="00CF4ACF">
              <w:rPr>
                <w:color w:val="000000" w:themeColor="text1"/>
              </w:rPr>
              <w:t>shell</w:t>
            </w:r>
          </w:p>
        </w:tc>
        <w:tc>
          <w:tcPr>
            <w:tcW w:w="5040" w:type="dxa"/>
            <w:tcMar>
              <w:left w:w="360" w:type="dxa"/>
            </w:tcMar>
          </w:tcPr>
          <w:p w14:paraId="2F85977A" w14:textId="2993A71C" w:rsidR="003A0632" w:rsidRDefault="0024388C" w:rsidP="006E1507">
            <w:pPr>
              <w:pStyle w:val="ListBullet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Proficient in </w:t>
            </w:r>
            <w:r w:rsidR="000B516B" w:rsidRPr="00765C0A">
              <w:rPr>
                <w:color w:val="000000" w:themeColor="text1"/>
              </w:rPr>
              <w:t xml:space="preserve">Microsoft Office </w:t>
            </w:r>
            <w:r w:rsidR="001662E3">
              <w:rPr>
                <w:color w:val="000000" w:themeColor="text1"/>
              </w:rPr>
              <w:t>/ Google Drive</w:t>
            </w:r>
          </w:p>
          <w:p w14:paraId="207E9AEA" w14:textId="2BA682FF" w:rsidR="000E2C31" w:rsidRPr="00765C0A" w:rsidRDefault="00387159" w:rsidP="006E1507">
            <w:pPr>
              <w:pStyle w:val="ListBullet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Familiar with group project development</w:t>
            </w:r>
          </w:p>
          <w:p w14:paraId="64C0BD8C" w14:textId="77777777" w:rsidR="001E3120" w:rsidRDefault="001662E3" w:rsidP="000B516B">
            <w:pPr>
              <w:pStyle w:val="ListBullet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Familiar with </w:t>
            </w:r>
            <w:r w:rsidR="00BD0C39">
              <w:rPr>
                <w:color w:val="000000" w:themeColor="text1"/>
              </w:rPr>
              <w:t>G</w:t>
            </w:r>
            <w:r w:rsidR="00450184">
              <w:rPr>
                <w:color w:val="000000" w:themeColor="text1"/>
              </w:rPr>
              <w:t>it and GitHub</w:t>
            </w:r>
          </w:p>
          <w:p w14:paraId="2B6B7AFC" w14:textId="6ED9E5A3" w:rsidR="006F38AC" w:rsidRPr="00765C0A" w:rsidRDefault="006F38AC" w:rsidP="000B516B">
            <w:pPr>
              <w:pStyle w:val="ListBullet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Familiar with relational databases</w:t>
            </w:r>
          </w:p>
        </w:tc>
      </w:tr>
    </w:tbl>
    <w:p w14:paraId="64C5B3B2" w14:textId="2E2605D5" w:rsidR="00502059" w:rsidRPr="00EE7830" w:rsidRDefault="00502059" w:rsidP="00EE7830">
      <w:pPr>
        <w:pStyle w:val="Heading1"/>
        <w:rPr>
          <w:color w:val="000000" w:themeColor="text1"/>
        </w:rPr>
      </w:pPr>
    </w:p>
    <w:sectPr w:rsidR="00502059" w:rsidRPr="00EE7830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C20D75" w14:textId="77777777" w:rsidR="0093606C" w:rsidRDefault="0093606C" w:rsidP="0068194B">
      <w:r>
        <w:separator/>
      </w:r>
    </w:p>
    <w:p w14:paraId="388AF97A" w14:textId="77777777" w:rsidR="0093606C" w:rsidRDefault="0093606C"/>
    <w:p w14:paraId="46918B19" w14:textId="77777777" w:rsidR="0093606C" w:rsidRDefault="0093606C"/>
  </w:endnote>
  <w:endnote w:type="continuationSeparator" w:id="0">
    <w:p w14:paraId="750BE8AA" w14:textId="77777777" w:rsidR="0093606C" w:rsidRDefault="0093606C" w:rsidP="0068194B">
      <w:r>
        <w:continuationSeparator/>
      </w:r>
    </w:p>
    <w:p w14:paraId="64E9C6C1" w14:textId="77777777" w:rsidR="0093606C" w:rsidRDefault="0093606C"/>
    <w:p w14:paraId="777AC3D6" w14:textId="77777777" w:rsidR="0093606C" w:rsidRDefault="009360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4D0CF6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04715D" w14:textId="77777777" w:rsidR="0093606C" w:rsidRDefault="0093606C" w:rsidP="0068194B">
      <w:r>
        <w:separator/>
      </w:r>
    </w:p>
    <w:p w14:paraId="557DD5B9" w14:textId="77777777" w:rsidR="0093606C" w:rsidRDefault="0093606C"/>
    <w:p w14:paraId="577D0B59" w14:textId="77777777" w:rsidR="0093606C" w:rsidRDefault="0093606C"/>
  </w:footnote>
  <w:footnote w:type="continuationSeparator" w:id="0">
    <w:p w14:paraId="0F9BAA4C" w14:textId="77777777" w:rsidR="0093606C" w:rsidRDefault="0093606C" w:rsidP="0068194B">
      <w:r>
        <w:continuationSeparator/>
      </w:r>
    </w:p>
    <w:p w14:paraId="61E0CEE5" w14:textId="77777777" w:rsidR="0093606C" w:rsidRDefault="0093606C"/>
    <w:p w14:paraId="086E0442" w14:textId="77777777" w:rsidR="0093606C" w:rsidRDefault="009360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383819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2D2E0AA" wp14:editId="2F01ABCE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78A50FFB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D004BB9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9A8221D"/>
    <w:multiLevelType w:val="hybridMultilevel"/>
    <w:tmpl w:val="C1542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7B11066"/>
    <w:multiLevelType w:val="hybridMultilevel"/>
    <w:tmpl w:val="81B4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9FD4007"/>
    <w:multiLevelType w:val="multilevel"/>
    <w:tmpl w:val="F69A3636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27F7362"/>
    <w:multiLevelType w:val="hybridMultilevel"/>
    <w:tmpl w:val="9E14F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7484B04"/>
    <w:multiLevelType w:val="hybridMultilevel"/>
    <w:tmpl w:val="1E5E7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55795A34"/>
    <w:multiLevelType w:val="hybridMultilevel"/>
    <w:tmpl w:val="68FE4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BD14278"/>
    <w:multiLevelType w:val="hybridMultilevel"/>
    <w:tmpl w:val="735C0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2"/>
  </w:num>
  <w:num w:numId="6">
    <w:abstractNumId w:val="3"/>
  </w:num>
  <w:num w:numId="7">
    <w:abstractNumId w:val="13"/>
  </w:num>
  <w:num w:numId="8">
    <w:abstractNumId w:val="2"/>
  </w:num>
  <w:num w:numId="9">
    <w:abstractNumId w:val="16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8"/>
  </w:num>
  <w:num w:numId="15">
    <w:abstractNumId w:val="17"/>
  </w:num>
  <w:num w:numId="16">
    <w:abstractNumId w:val="11"/>
  </w:num>
  <w:num w:numId="17">
    <w:abstractNumId w:val="15"/>
  </w:num>
  <w:num w:numId="18">
    <w:abstractNumId w:val="14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1"/>
  <w:proofState w:spelling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84"/>
    <w:rsid w:val="000001EF"/>
    <w:rsid w:val="00007322"/>
    <w:rsid w:val="00007728"/>
    <w:rsid w:val="00013BAC"/>
    <w:rsid w:val="00024584"/>
    <w:rsid w:val="00024730"/>
    <w:rsid w:val="000523E1"/>
    <w:rsid w:val="00055E95"/>
    <w:rsid w:val="00057BDD"/>
    <w:rsid w:val="0007021F"/>
    <w:rsid w:val="000750D2"/>
    <w:rsid w:val="000A3226"/>
    <w:rsid w:val="000B2BA5"/>
    <w:rsid w:val="000B516B"/>
    <w:rsid w:val="000C5E1A"/>
    <w:rsid w:val="000E2C31"/>
    <w:rsid w:val="000F2F8C"/>
    <w:rsid w:val="0010006E"/>
    <w:rsid w:val="00102DA4"/>
    <w:rsid w:val="001045A8"/>
    <w:rsid w:val="00114A91"/>
    <w:rsid w:val="001168F1"/>
    <w:rsid w:val="00132B09"/>
    <w:rsid w:val="00135017"/>
    <w:rsid w:val="001427E1"/>
    <w:rsid w:val="00145BF6"/>
    <w:rsid w:val="00163668"/>
    <w:rsid w:val="001662E3"/>
    <w:rsid w:val="00171566"/>
    <w:rsid w:val="00174676"/>
    <w:rsid w:val="001755A8"/>
    <w:rsid w:val="00184014"/>
    <w:rsid w:val="00192008"/>
    <w:rsid w:val="00192C79"/>
    <w:rsid w:val="001C0E68"/>
    <w:rsid w:val="001C4B6F"/>
    <w:rsid w:val="001C7064"/>
    <w:rsid w:val="001D0BF1"/>
    <w:rsid w:val="001D63CC"/>
    <w:rsid w:val="001E3120"/>
    <w:rsid w:val="001E7E0C"/>
    <w:rsid w:val="001F0BB0"/>
    <w:rsid w:val="001F4E6D"/>
    <w:rsid w:val="001F6140"/>
    <w:rsid w:val="00203573"/>
    <w:rsid w:val="0020597D"/>
    <w:rsid w:val="00210CA9"/>
    <w:rsid w:val="00213B4C"/>
    <w:rsid w:val="002253B0"/>
    <w:rsid w:val="00236D54"/>
    <w:rsid w:val="00241D8C"/>
    <w:rsid w:val="00241FDB"/>
    <w:rsid w:val="0024388C"/>
    <w:rsid w:val="002450F4"/>
    <w:rsid w:val="0024720C"/>
    <w:rsid w:val="00247271"/>
    <w:rsid w:val="00256493"/>
    <w:rsid w:val="002617AE"/>
    <w:rsid w:val="002638D0"/>
    <w:rsid w:val="002647D3"/>
    <w:rsid w:val="00271003"/>
    <w:rsid w:val="00275EAE"/>
    <w:rsid w:val="00276178"/>
    <w:rsid w:val="00291E02"/>
    <w:rsid w:val="00294998"/>
    <w:rsid w:val="00297F18"/>
    <w:rsid w:val="002A1945"/>
    <w:rsid w:val="002B2958"/>
    <w:rsid w:val="002B3FC8"/>
    <w:rsid w:val="002D23C5"/>
    <w:rsid w:val="002D6137"/>
    <w:rsid w:val="002E43D5"/>
    <w:rsid w:val="002E7742"/>
    <w:rsid w:val="002E7E61"/>
    <w:rsid w:val="002F05E5"/>
    <w:rsid w:val="002F254D"/>
    <w:rsid w:val="002F30E4"/>
    <w:rsid w:val="002F3253"/>
    <w:rsid w:val="00307140"/>
    <w:rsid w:val="00315853"/>
    <w:rsid w:val="00315DF9"/>
    <w:rsid w:val="00316DFF"/>
    <w:rsid w:val="0032480E"/>
    <w:rsid w:val="00325B57"/>
    <w:rsid w:val="00331C62"/>
    <w:rsid w:val="00336056"/>
    <w:rsid w:val="00336AA3"/>
    <w:rsid w:val="0035075E"/>
    <w:rsid w:val="003544E1"/>
    <w:rsid w:val="00366398"/>
    <w:rsid w:val="003835F7"/>
    <w:rsid w:val="00387159"/>
    <w:rsid w:val="00396ECE"/>
    <w:rsid w:val="003A0632"/>
    <w:rsid w:val="003A0A5F"/>
    <w:rsid w:val="003A30E5"/>
    <w:rsid w:val="003A6ADF"/>
    <w:rsid w:val="003B2FAF"/>
    <w:rsid w:val="003B5928"/>
    <w:rsid w:val="003B636A"/>
    <w:rsid w:val="003D380F"/>
    <w:rsid w:val="003E160D"/>
    <w:rsid w:val="003F1D5F"/>
    <w:rsid w:val="003F706F"/>
    <w:rsid w:val="00405128"/>
    <w:rsid w:val="00406671"/>
    <w:rsid w:val="00406CFF"/>
    <w:rsid w:val="00412871"/>
    <w:rsid w:val="00416B25"/>
    <w:rsid w:val="00420592"/>
    <w:rsid w:val="00422AC4"/>
    <w:rsid w:val="004319E0"/>
    <w:rsid w:val="004325BA"/>
    <w:rsid w:val="00437E8C"/>
    <w:rsid w:val="00440225"/>
    <w:rsid w:val="00450184"/>
    <w:rsid w:val="004726BC"/>
    <w:rsid w:val="00474105"/>
    <w:rsid w:val="0047461E"/>
    <w:rsid w:val="004750FC"/>
    <w:rsid w:val="00480E6E"/>
    <w:rsid w:val="00483BC3"/>
    <w:rsid w:val="00486277"/>
    <w:rsid w:val="0049469F"/>
    <w:rsid w:val="004947F8"/>
    <w:rsid w:val="00494CF6"/>
    <w:rsid w:val="00495F8D"/>
    <w:rsid w:val="004A1FAE"/>
    <w:rsid w:val="004A32FF"/>
    <w:rsid w:val="004B06EB"/>
    <w:rsid w:val="004B30D2"/>
    <w:rsid w:val="004B6AD0"/>
    <w:rsid w:val="004C2D5D"/>
    <w:rsid w:val="004C33E1"/>
    <w:rsid w:val="004C440B"/>
    <w:rsid w:val="004E01EB"/>
    <w:rsid w:val="004E2794"/>
    <w:rsid w:val="004F0CCC"/>
    <w:rsid w:val="00502059"/>
    <w:rsid w:val="00510392"/>
    <w:rsid w:val="00513E2A"/>
    <w:rsid w:val="0052060E"/>
    <w:rsid w:val="00543D85"/>
    <w:rsid w:val="00544CBE"/>
    <w:rsid w:val="00560314"/>
    <w:rsid w:val="005604E1"/>
    <w:rsid w:val="00566A35"/>
    <w:rsid w:val="0056701E"/>
    <w:rsid w:val="00571B75"/>
    <w:rsid w:val="005734ED"/>
    <w:rsid w:val="005740D7"/>
    <w:rsid w:val="00591A0A"/>
    <w:rsid w:val="005A0984"/>
    <w:rsid w:val="005A0F26"/>
    <w:rsid w:val="005A1B10"/>
    <w:rsid w:val="005A6850"/>
    <w:rsid w:val="005B1B1B"/>
    <w:rsid w:val="005C5932"/>
    <w:rsid w:val="005D3CA7"/>
    <w:rsid w:val="005D4CC1"/>
    <w:rsid w:val="005D6BE0"/>
    <w:rsid w:val="005E58AB"/>
    <w:rsid w:val="005F4B91"/>
    <w:rsid w:val="005F4D8C"/>
    <w:rsid w:val="005F55D2"/>
    <w:rsid w:val="0062312F"/>
    <w:rsid w:val="00625F2C"/>
    <w:rsid w:val="00626A82"/>
    <w:rsid w:val="00637CDF"/>
    <w:rsid w:val="00646CBB"/>
    <w:rsid w:val="00653636"/>
    <w:rsid w:val="00660612"/>
    <w:rsid w:val="006618E9"/>
    <w:rsid w:val="0068194B"/>
    <w:rsid w:val="00692703"/>
    <w:rsid w:val="006A1962"/>
    <w:rsid w:val="006A53EE"/>
    <w:rsid w:val="006B5D48"/>
    <w:rsid w:val="006B7D7B"/>
    <w:rsid w:val="006C1A5E"/>
    <w:rsid w:val="006D770A"/>
    <w:rsid w:val="006E1507"/>
    <w:rsid w:val="006F38AC"/>
    <w:rsid w:val="00700647"/>
    <w:rsid w:val="00707B35"/>
    <w:rsid w:val="00712D8B"/>
    <w:rsid w:val="0072281D"/>
    <w:rsid w:val="007273B7"/>
    <w:rsid w:val="0073370C"/>
    <w:rsid w:val="00733E0A"/>
    <w:rsid w:val="0074403D"/>
    <w:rsid w:val="00746D44"/>
    <w:rsid w:val="007538DC"/>
    <w:rsid w:val="00757803"/>
    <w:rsid w:val="00765C0A"/>
    <w:rsid w:val="00773028"/>
    <w:rsid w:val="0079206B"/>
    <w:rsid w:val="00796076"/>
    <w:rsid w:val="007A1283"/>
    <w:rsid w:val="007B4C26"/>
    <w:rsid w:val="007C0566"/>
    <w:rsid w:val="007C606B"/>
    <w:rsid w:val="007E6A61"/>
    <w:rsid w:val="007E731E"/>
    <w:rsid w:val="00800169"/>
    <w:rsid w:val="00801140"/>
    <w:rsid w:val="00801AF7"/>
    <w:rsid w:val="00803404"/>
    <w:rsid w:val="00831389"/>
    <w:rsid w:val="00832A3C"/>
    <w:rsid w:val="00834955"/>
    <w:rsid w:val="00855B59"/>
    <w:rsid w:val="00860461"/>
    <w:rsid w:val="0086487C"/>
    <w:rsid w:val="00870B20"/>
    <w:rsid w:val="0087670E"/>
    <w:rsid w:val="008829F8"/>
    <w:rsid w:val="00885897"/>
    <w:rsid w:val="008A6538"/>
    <w:rsid w:val="008A7B74"/>
    <w:rsid w:val="008C7028"/>
    <w:rsid w:val="008C7056"/>
    <w:rsid w:val="008D79E6"/>
    <w:rsid w:val="008F3B14"/>
    <w:rsid w:val="00901899"/>
    <w:rsid w:val="0090344B"/>
    <w:rsid w:val="00905715"/>
    <w:rsid w:val="00910FE7"/>
    <w:rsid w:val="0091321E"/>
    <w:rsid w:val="00913946"/>
    <w:rsid w:val="0092726B"/>
    <w:rsid w:val="0093606C"/>
    <w:rsid w:val="009361BA"/>
    <w:rsid w:val="00944F78"/>
    <w:rsid w:val="009510E7"/>
    <w:rsid w:val="00952C89"/>
    <w:rsid w:val="009571D8"/>
    <w:rsid w:val="00960283"/>
    <w:rsid w:val="00960D8F"/>
    <w:rsid w:val="00965021"/>
    <w:rsid w:val="009650EA"/>
    <w:rsid w:val="0097790C"/>
    <w:rsid w:val="0098506E"/>
    <w:rsid w:val="00994980"/>
    <w:rsid w:val="00997C51"/>
    <w:rsid w:val="009A44CE"/>
    <w:rsid w:val="009A59D1"/>
    <w:rsid w:val="009B6E4B"/>
    <w:rsid w:val="009C4DFC"/>
    <w:rsid w:val="009D44F8"/>
    <w:rsid w:val="009E298C"/>
    <w:rsid w:val="009E3160"/>
    <w:rsid w:val="009E6D40"/>
    <w:rsid w:val="009F220C"/>
    <w:rsid w:val="009F3B05"/>
    <w:rsid w:val="009F4931"/>
    <w:rsid w:val="009F71BC"/>
    <w:rsid w:val="00A04007"/>
    <w:rsid w:val="00A12A94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65CDA"/>
    <w:rsid w:val="00A755E8"/>
    <w:rsid w:val="00A82E3D"/>
    <w:rsid w:val="00A93A5D"/>
    <w:rsid w:val="00A953C8"/>
    <w:rsid w:val="00A96440"/>
    <w:rsid w:val="00AA270B"/>
    <w:rsid w:val="00AB32F8"/>
    <w:rsid w:val="00AB610B"/>
    <w:rsid w:val="00AD063F"/>
    <w:rsid w:val="00AD1DEE"/>
    <w:rsid w:val="00AD360E"/>
    <w:rsid w:val="00AD40FB"/>
    <w:rsid w:val="00AD782D"/>
    <w:rsid w:val="00AE7650"/>
    <w:rsid w:val="00AF11DC"/>
    <w:rsid w:val="00AF2EB9"/>
    <w:rsid w:val="00AF7857"/>
    <w:rsid w:val="00B01477"/>
    <w:rsid w:val="00B10EBE"/>
    <w:rsid w:val="00B236F1"/>
    <w:rsid w:val="00B3484E"/>
    <w:rsid w:val="00B4113B"/>
    <w:rsid w:val="00B50F99"/>
    <w:rsid w:val="00B51D1B"/>
    <w:rsid w:val="00B52C24"/>
    <w:rsid w:val="00B540F4"/>
    <w:rsid w:val="00B57DB5"/>
    <w:rsid w:val="00B60FD0"/>
    <w:rsid w:val="00B622DF"/>
    <w:rsid w:val="00B6332A"/>
    <w:rsid w:val="00B81760"/>
    <w:rsid w:val="00B8494C"/>
    <w:rsid w:val="00B8764D"/>
    <w:rsid w:val="00BA1546"/>
    <w:rsid w:val="00BB4E51"/>
    <w:rsid w:val="00BC4C2D"/>
    <w:rsid w:val="00BD0C39"/>
    <w:rsid w:val="00BD431F"/>
    <w:rsid w:val="00BE423E"/>
    <w:rsid w:val="00BF61AC"/>
    <w:rsid w:val="00C15288"/>
    <w:rsid w:val="00C21D66"/>
    <w:rsid w:val="00C47FA6"/>
    <w:rsid w:val="00C554AE"/>
    <w:rsid w:val="00C57FC6"/>
    <w:rsid w:val="00C66A7D"/>
    <w:rsid w:val="00C779DA"/>
    <w:rsid w:val="00C814F7"/>
    <w:rsid w:val="00CA4B4D"/>
    <w:rsid w:val="00CB35C3"/>
    <w:rsid w:val="00CB7288"/>
    <w:rsid w:val="00CC0F6A"/>
    <w:rsid w:val="00CD323D"/>
    <w:rsid w:val="00CD6756"/>
    <w:rsid w:val="00CE4030"/>
    <w:rsid w:val="00CE64B3"/>
    <w:rsid w:val="00CF1A49"/>
    <w:rsid w:val="00CF4ACF"/>
    <w:rsid w:val="00D0630C"/>
    <w:rsid w:val="00D243A9"/>
    <w:rsid w:val="00D305E5"/>
    <w:rsid w:val="00D37CD3"/>
    <w:rsid w:val="00D43468"/>
    <w:rsid w:val="00D6577C"/>
    <w:rsid w:val="00D66A52"/>
    <w:rsid w:val="00D66EFA"/>
    <w:rsid w:val="00D72A2D"/>
    <w:rsid w:val="00D9521A"/>
    <w:rsid w:val="00DA3914"/>
    <w:rsid w:val="00DA59AA"/>
    <w:rsid w:val="00DB1D32"/>
    <w:rsid w:val="00DB6915"/>
    <w:rsid w:val="00DB7E1E"/>
    <w:rsid w:val="00DC095B"/>
    <w:rsid w:val="00DC1B78"/>
    <w:rsid w:val="00DC2A2F"/>
    <w:rsid w:val="00DC600B"/>
    <w:rsid w:val="00DC66DE"/>
    <w:rsid w:val="00DC7BE1"/>
    <w:rsid w:val="00DE0FAA"/>
    <w:rsid w:val="00DE136D"/>
    <w:rsid w:val="00DE6534"/>
    <w:rsid w:val="00DE6AED"/>
    <w:rsid w:val="00DF3D83"/>
    <w:rsid w:val="00DF4D6C"/>
    <w:rsid w:val="00E01923"/>
    <w:rsid w:val="00E023B4"/>
    <w:rsid w:val="00E14498"/>
    <w:rsid w:val="00E2397A"/>
    <w:rsid w:val="00E254DB"/>
    <w:rsid w:val="00E300FC"/>
    <w:rsid w:val="00E313A3"/>
    <w:rsid w:val="00E32D43"/>
    <w:rsid w:val="00E362DB"/>
    <w:rsid w:val="00E44575"/>
    <w:rsid w:val="00E46F5F"/>
    <w:rsid w:val="00E5632B"/>
    <w:rsid w:val="00E578BB"/>
    <w:rsid w:val="00E6061F"/>
    <w:rsid w:val="00E70240"/>
    <w:rsid w:val="00E71E6B"/>
    <w:rsid w:val="00E81CC5"/>
    <w:rsid w:val="00E83FC4"/>
    <w:rsid w:val="00E84C44"/>
    <w:rsid w:val="00E85A87"/>
    <w:rsid w:val="00E85B4A"/>
    <w:rsid w:val="00E9528E"/>
    <w:rsid w:val="00EA48F8"/>
    <w:rsid w:val="00EA5099"/>
    <w:rsid w:val="00EC1351"/>
    <w:rsid w:val="00EC4CBF"/>
    <w:rsid w:val="00EE2CA8"/>
    <w:rsid w:val="00EE7161"/>
    <w:rsid w:val="00EE7830"/>
    <w:rsid w:val="00EF17E8"/>
    <w:rsid w:val="00EF51D9"/>
    <w:rsid w:val="00F05150"/>
    <w:rsid w:val="00F06F8F"/>
    <w:rsid w:val="00F130DD"/>
    <w:rsid w:val="00F158F5"/>
    <w:rsid w:val="00F219E3"/>
    <w:rsid w:val="00F24884"/>
    <w:rsid w:val="00F25CB6"/>
    <w:rsid w:val="00F34B04"/>
    <w:rsid w:val="00F354FA"/>
    <w:rsid w:val="00F36641"/>
    <w:rsid w:val="00F37B06"/>
    <w:rsid w:val="00F40021"/>
    <w:rsid w:val="00F46BC6"/>
    <w:rsid w:val="00F476C4"/>
    <w:rsid w:val="00F61DF9"/>
    <w:rsid w:val="00F75A39"/>
    <w:rsid w:val="00F81960"/>
    <w:rsid w:val="00F8769D"/>
    <w:rsid w:val="00F90C43"/>
    <w:rsid w:val="00F9350C"/>
    <w:rsid w:val="00F94EB5"/>
    <w:rsid w:val="00F9624D"/>
    <w:rsid w:val="00FB31C1"/>
    <w:rsid w:val="00FB58F2"/>
    <w:rsid w:val="00FC6AEA"/>
    <w:rsid w:val="00FC6EE7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F4E8060"/>
  <w15:chartTrackingRefBased/>
  <w15:docId w15:val="{87AD82F9-52D8-4FCB-BF3C-95B79218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hunt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FA53A527BF347A082E43242A85D5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4E04B-8F96-407F-B35E-93B99CDC397A}"/>
      </w:docPartPr>
      <w:docPartBody>
        <w:p w:rsidR="007D736C" w:rsidRDefault="008E735A">
          <w:pPr>
            <w:pStyle w:val="EFA53A527BF347A082E43242A85D5CF4"/>
          </w:pPr>
          <w:r w:rsidRPr="00CF1A49">
            <w:t>·</w:t>
          </w:r>
        </w:p>
      </w:docPartBody>
    </w:docPart>
    <w:docPart>
      <w:docPartPr>
        <w:name w:val="AD6F14437C634BC2B126470767151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88468-C6B9-4EDC-A6CF-C9FE032C69D1}"/>
      </w:docPartPr>
      <w:docPartBody>
        <w:p w:rsidR="007D736C" w:rsidRDefault="008E735A">
          <w:pPr>
            <w:pStyle w:val="AD6F14437C634BC2B1264707671517BE"/>
          </w:pPr>
          <w:r w:rsidRPr="00CF1A49">
            <w:t>·</w:t>
          </w:r>
        </w:p>
      </w:docPartBody>
    </w:docPart>
    <w:docPart>
      <w:docPartPr>
        <w:name w:val="EC128E6AB3C04CD9A132B7C0B7B02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76A91-BF56-41F8-8E53-2428941E7DB6}"/>
      </w:docPartPr>
      <w:docPartBody>
        <w:p w:rsidR="007D736C" w:rsidRDefault="008E735A">
          <w:pPr>
            <w:pStyle w:val="EC128E6AB3C04CD9A132B7C0B7B028F8"/>
          </w:pPr>
          <w:r w:rsidRPr="00CF1A49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5A"/>
    <w:rsid w:val="000A5A4D"/>
    <w:rsid w:val="002E705C"/>
    <w:rsid w:val="007D736C"/>
    <w:rsid w:val="007F2630"/>
    <w:rsid w:val="00861304"/>
    <w:rsid w:val="008E735A"/>
    <w:rsid w:val="00AE17F6"/>
    <w:rsid w:val="00B71562"/>
    <w:rsid w:val="00C15DDE"/>
    <w:rsid w:val="00E0224C"/>
    <w:rsid w:val="00FA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EFA53A527BF347A082E43242A85D5CF4">
    <w:name w:val="EFA53A527BF347A082E43242A85D5CF4"/>
  </w:style>
  <w:style w:type="paragraph" w:customStyle="1" w:styleId="AD6F14437C634BC2B1264707671517BE">
    <w:name w:val="AD6F14437C634BC2B1264707671517BE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EC128E6AB3C04CD9A132B7C0B7B028F8">
    <w:name w:val="EC128E6AB3C04CD9A132B7C0B7B028F8"/>
  </w:style>
  <w:style w:type="paragraph" w:customStyle="1" w:styleId="14D0D1A1FC134264A59B58DEA2F81DB6">
    <w:name w:val="14D0D1A1FC134264A59B58DEA2F81D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Modern%20chronological%20resume.dotx</Template>
  <TotalTime>1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 Mills</dc:creator>
  <cp:keywords/>
  <dc:description/>
  <cp:lastModifiedBy>Mills, Hunter E.</cp:lastModifiedBy>
  <cp:revision>2</cp:revision>
  <dcterms:created xsi:type="dcterms:W3CDTF">2022-02-22T17:53:00Z</dcterms:created>
  <dcterms:modified xsi:type="dcterms:W3CDTF">2022-02-22T17:53:00Z</dcterms:modified>
  <cp:category/>
</cp:coreProperties>
</file>